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4623C" w14:textId="5F1623E0" w:rsidR="0034384E" w:rsidRDefault="00BD38EB" w:rsidP="0034384E">
      <w:pPr>
        <w:pStyle w:val="Tiu"/>
      </w:pPr>
      <w:r>
        <w:t>TỔNG QUAN DỰ ÁN</w:t>
      </w:r>
    </w:p>
    <w:p w14:paraId="498E2C1E" w14:textId="2412C2AD" w:rsidR="00BD38EB" w:rsidRDefault="00BD38EB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Mục tiêu:</w:t>
      </w:r>
    </w:p>
    <w:p w14:paraId="624E597C" w14:textId="0D80F567" w:rsidR="004127DD" w:rsidRDefault="004127DD" w:rsidP="00BD38E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BD38EB">
        <w:rPr>
          <w:rStyle w:val="IntenseEmphasis"/>
          <w:i w:val="0"/>
          <w:iCs w:val="0"/>
          <w:color w:val="auto"/>
        </w:rPr>
        <w:t xml:space="preserve">Triển khai một ứng dụng Java Tomcat </w:t>
      </w:r>
      <w:r w:rsidR="00C10CC1">
        <w:rPr>
          <w:rStyle w:val="IntenseEmphasis"/>
          <w:i w:val="0"/>
          <w:iCs w:val="0"/>
          <w:color w:val="auto"/>
        </w:rPr>
        <w:t>trên</w:t>
      </w:r>
      <w:r w:rsidR="00BD38EB">
        <w:rPr>
          <w:rStyle w:val="IntenseEmphasis"/>
          <w:i w:val="0"/>
          <w:iCs w:val="0"/>
          <w:color w:val="auto"/>
        </w:rPr>
        <w:t xml:space="preserve"> AWS Cloud. Ứng dụng cần chạy trên cả ba môi trường: dev, test và prod. </w:t>
      </w:r>
    </w:p>
    <w:p w14:paraId="62436377" w14:textId="6849F06D" w:rsidR="00BD38EB" w:rsidRDefault="004127DD" w:rsidP="00BD38E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Tích hợp Elastic Load Blancer (ELB) để phân phối lương truy cập. Xây dựng  CI/CD để triển khai ứng dụng lên EC2.</w:t>
      </w:r>
    </w:p>
    <w:p w14:paraId="713310CA" w14:textId="7BE5A7B9" w:rsidR="006379C3" w:rsidRDefault="006379C3" w:rsidP="006379C3">
      <w:pPr>
        <w:rPr>
          <w:rStyle w:val="IntenseEmphasis"/>
          <w:i w:val="0"/>
          <w:iCs w:val="0"/>
          <w:color w:val="auto"/>
        </w:rPr>
      </w:pPr>
      <w:r w:rsidRPr="006379C3">
        <w:rPr>
          <w:rStyle w:val="IntenseEmphasis"/>
          <w:i w:val="0"/>
          <w:iCs w:val="0"/>
          <w:color w:val="auto"/>
        </w:rPr>
        <w:drawing>
          <wp:inline distT="0" distB="0" distL="0" distR="0" wp14:anchorId="34606143" wp14:editId="31F58234">
            <wp:extent cx="5760085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4CCE" w14:textId="354B3EA2" w:rsidR="006379C3" w:rsidRDefault="006379C3" w:rsidP="006379C3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1</w:t>
      </w:r>
      <w:r>
        <w:fldChar w:fldCharType="end"/>
      </w:r>
      <w:r>
        <w:t>. Diagram dự án</w:t>
      </w:r>
    </w:p>
    <w:p w14:paraId="5541F714" w14:textId="04A54CF7" w:rsidR="004127DD" w:rsidRDefault="004127DD" w:rsidP="006379C3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Công nghệ sử dụng</w:t>
      </w:r>
      <w:r w:rsidR="00C10CC1">
        <w:rPr>
          <w:rStyle w:val="IntenseEmphasis"/>
          <w:i w:val="0"/>
          <w:iCs w:val="0"/>
          <w:color w:val="auto"/>
        </w:rPr>
        <w:t>:</w:t>
      </w:r>
    </w:p>
    <w:p w14:paraId="2264B770" w14:textId="04ADFC9D" w:rsidR="004127DD" w:rsidRDefault="004127DD" w:rsidP="004127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Ngôn ngữ: Python</w:t>
      </w:r>
      <w:r w:rsidR="00A62B59">
        <w:rPr>
          <w:rStyle w:val="IntenseEmphasis"/>
          <w:i w:val="0"/>
          <w:iCs w:val="0"/>
          <w:color w:val="auto"/>
        </w:rPr>
        <w:t>.</w:t>
      </w:r>
    </w:p>
    <w:p w14:paraId="62001C52" w14:textId="66B7B726" w:rsidR="004127DD" w:rsidRDefault="004127DD" w:rsidP="004127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Công cụ triển khai: </w:t>
      </w:r>
      <w:r w:rsidR="001B3CD7" w:rsidRPr="001B3CD7">
        <w:t>AWS Cloud Development Kit</w:t>
      </w:r>
      <w:r w:rsidR="001B3CD7">
        <w:t xml:space="preserve"> (CDK).</w:t>
      </w:r>
    </w:p>
    <w:p w14:paraId="735214B4" w14:textId="7FBDEC7E" w:rsidR="00A62B59" w:rsidRDefault="00A62B59" w:rsidP="002E6C6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IDE: Pycharm.</w:t>
      </w:r>
    </w:p>
    <w:p w14:paraId="5DEAB4D0" w14:textId="59A1E2B8" w:rsidR="0034384E" w:rsidRDefault="0034384E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Tên dự án: </w:t>
      </w:r>
      <w:r w:rsidRPr="0034384E">
        <w:rPr>
          <w:rStyle w:val="IntenseEmphasis"/>
          <w:b w:val="0"/>
          <w:bCs/>
          <w:i w:val="0"/>
          <w:iCs w:val="0"/>
          <w:color w:val="auto"/>
        </w:rPr>
        <w:t>java-world</w:t>
      </w:r>
    </w:p>
    <w:p w14:paraId="7A308060" w14:textId="23EA063A" w:rsidR="0034384E" w:rsidRDefault="0034384E" w:rsidP="00C179C9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Được sử dụng để nhận biết tài nguyên trong dự án:</w:t>
      </w:r>
      <w:r w:rsidR="00C179C9">
        <w:rPr>
          <w:rStyle w:val="IntenseEmphasis"/>
          <w:i w:val="0"/>
          <w:iCs w:val="0"/>
          <w:color w:val="auto"/>
        </w:rPr>
        <w:t xml:space="preserve"> </w:t>
      </w:r>
      <w:r>
        <w:rPr>
          <w:rStyle w:val="IntenseEmphasis"/>
          <w:i w:val="0"/>
          <w:iCs w:val="0"/>
          <w:color w:val="auto"/>
        </w:rPr>
        <w:t>env-projectName-resourceType</w:t>
      </w:r>
      <w:r w:rsidR="00C179C9">
        <w:rPr>
          <w:rStyle w:val="IntenseEmphasis"/>
          <w:i w:val="0"/>
          <w:iCs w:val="0"/>
          <w:color w:val="auto"/>
        </w:rPr>
        <w:t>.</w:t>
      </w:r>
    </w:p>
    <w:p w14:paraId="198051CF" w14:textId="44D469C2" w:rsidR="006379C3" w:rsidRDefault="0034384E" w:rsidP="0034384E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Ví dụ</w:t>
      </w:r>
      <w:r w:rsidR="00C179C9">
        <w:rPr>
          <w:rStyle w:val="IntenseEmphasis"/>
          <w:i w:val="0"/>
          <w:iCs w:val="0"/>
          <w:color w:val="auto"/>
        </w:rPr>
        <w:t xml:space="preserve"> một VPC trong dự án sẽ có</w:t>
      </w:r>
      <w:r>
        <w:rPr>
          <w:rStyle w:val="IntenseEmphasis"/>
          <w:i w:val="0"/>
          <w:iCs w:val="0"/>
          <w:color w:val="auto"/>
        </w:rPr>
        <w:t xml:space="preserve"> dev-java-world-vpc</w:t>
      </w:r>
      <w:r w:rsidR="00C179C9">
        <w:rPr>
          <w:rStyle w:val="IntenseEmphasis"/>
          <w:i w:val="0"/>
          <w:iCs w:val="0"/>
          <w:color w:val="auto"/>
        </w:rPr>
        <w:t>.</w:t>
      </w:r>
      <w:r w:rsidR="006379C3">
        <w:rPr>
          <w:rStyle w:val="IntenseEmphasis"/>
          <w:i w:val="0"/>
          <w:iCs w:val="0"/>
          <w:color w:val="auto"/>
        </w:rPr>
        <w:br w:type="page"/>
      </w:r>
    </w:p>
    <w:p w14:paraId="279A72E2" w14:textId="6863F444" w:rsidR="006379C3" w:rsidRDefault="006379C3" w:rsidP="006379C3">
      <w:pPr>
        <w:pStyle w:val="Tiu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TÀI NGUYÊN</w:t>
      </w:r>
    </w:p>
    <w:p w14:paraId="279C1349" w14:textId="7BD8475D" w:rsidR="004B56F1" w:rsidRDefault="0009327B" w:rsidP="0009327B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CDK Pipeline:</w:t>
      </w:r>
    </w:p>
    <w:p w14:paraId="2326ED58" w14:textId="1F164D5F" w:rsidR="00431B2B" w:rsidRDefault="0009327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Xây dựng một pipeline cho cdk triển khái các môi trường</w:t>
      </w:r>
      <w:r w:rsidR="00431B2B">
        <w:rPr>
          <w:rStyle w:val="IntenseEmphasis"/>
          <w:i w:val="0"/>
          <w:iCs w:val="0"/>
          <w:color w:val="auto"/>
        </w:rPr>
        <w:t>.</w:t>
      </w:r>
    </w:p>
    <w:p w14:paraId="45D6C353" w14:textId="4EAD34D4" w:rsidR="00431B2B" w:rsidRDefault="00431B2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một folder chứa CDK code dựng pipeline.</w:t>
      </w:r>
    </w:p>
    <w:p w14:paraId="7E934160" w14:textId="2E4335FC" w:rsidR="009F313B" w:rsidRDefault="009F313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config.py: tập trung thông tin cấu hình cho stack.</w:t>
      </w:r>
    </w:p>
    <w:p w14:paraId="7C6A455B" w14:textId="0A8395C2" w:rsidR="009F313B" w:rsidRDefault="009F313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34384E">
        <w:rPr>
          <w:rStyle w:val="IntenseEmphasis"/>
          <w:i w:val="0"/>
          <w:iCs w:val="0"/>
          <w:color w:val="auto"/>
        </w:rPr>
        <w:t>cdk_pipeline</w:t>
      </w:r>
      <w:r>
        <w:rPr>
          <w:rStyle w:val="IntenseEmphasis"/>
          <w:i w:val="0"/>
          <w:iCs w:val="0"/>
          <w:color w:val="auto"/>
        </w:rPr>
        <w:t>_stack.py: ch</w:t>
      </w:r>
      <w:r w:rsidR="0034384E">
        <w:rPr>
          <w:rStyle w:val="IntenseEmphasis"/>
          <w:i w:val="0"/>
          <w:iCs w:val="0"/>
          <w:color w:val="auto"/>
        </w:rPr>
        <w:t>ứa</w:t>
      </w:r>
      <w:r>
        <w:rPr>
          <w:rStyle w:val="IntenseEmphasis"/>
          <w:i w:val="0"/>
          <w:iCs w:val="0"/>
          <w:color w:val="auto"/>
        </w:rPr>
        <w:t xml:space="preserve"> code CDK tạo </w:t>
      </w:r>
      <w:r w:rsidR="0034384E">
        <w:rPr>
          <w:rStyle w:val="IntenseEmphasis"/>
          <w:i w:val="0"/>
          <w:iCs w:val="0"/>
          <w:color w:val="auto"/>
        </w:rPr>
        <w:t>pipeline cho CDK app.</w:t>
      </w:r>
    </w:p>
    <w:p w14:paraId="7094AADF" w14:textId="45FD43FC" w:rsidR="00431B2B" w:rsidRDefault="0034384E" w:rsidP="00977766">
      <w:pPr>
        <w:keepNext/>
        <w:jc w:val="center"/>
      </w:pPr>
      <w:r w:rsidRPr="0034384E">
        <w:drawing>
          <wp:inline distT="0" distB="0" distL="0" distR="0" wp14:anchorId="2025F9C8" wp14:editId="24DFA57F">
            <wp:extent cx="4110076" cy="135431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785" cy="13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B2F5" w14:textId="6FD98AA8" w:rsidR="00530460" w:rsidRDefault="00431B2B" w:rsidP="00977766">
      <w:pPr>
        <w:pStyle w:val="Tnnh"/>
        <w:ind w:firstLine="720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2</w:t>
      </w:r>
      <w:r>
        <w:fldChar w:fldCharType="end"/>
      </w:r>
      <w:r>
        <w:t>.</w:t>
      </w:r>
      <w:r w:rsidR="0034384E">
        <w:t xml:space="preserve"> Thư mục code</w:t>
      </w:r>
      <w:r>
        <w:t xml:space="preserve"> CDK pipeline stack</w:t>
      </w:r>
    </w:p>
    <w:p w14:paraId="3275AFF8" w14:textId="09170195" w:rsidR="005F4E47" w:rsidRDefault="002A7C65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Kết nối với Github</w:t>
      </w:r>
      <w:r w:rsidR="00530460">
        <w:rPr>
          <w:rStyle w:val="IntenseEmphasis"/>
          <w:i w:val="0"/>
          <w:iCs w:val="0"/>
          <w:color w:val="auto"/>
        </w:rPr>
        <w:t>:</w:t>
      </w:r>
    </w:p>
    <w:p w14:paraId="0664CF90" w14:textId="3064BFA9" w:rsidR="00530460" w:rsidRDefault="00977766" w:rsidP="00530460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Tạo kết nối AWS account với Github account.</w:t>
      </w:r>
    </w:p>
    <w:p w14:paraId="7AB29409" w14:textId="77777777" w:rsidR="00977766" w:rsidRDefault="00977766" w:rsidP="002A7C65">
      <w:pPr>
        <w:keepNext/>
        <w:jc w:val="center"/>
      </w:pPr>
      <w:r w:rsidRPr="00977766">
        <w:rPr>
          <w:rStyle w:val="IntenseEmphasis"/>
          <w:i w:val="0"/>
          <w:iCs w:val="0"/>
          <w:color w:val="auto"/>
        </w:rPr>
        <w:drawing>
          <wp:inline distT="0" distB="0" distL="0" distR="0" wp14:anchorId="2C656AF0" wp14:editId="796E5B3D">
            <wp:extent cx="5480050" cy="1213693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8335" cy="12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DF8" w14:textId="45D858F6" w:rsidR="00977766" w:rsidRDefault="00977766" w:rsidP="00977766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3</w:t>
      </w:r>
      <w:r>
        <w:fldChar w:fldCharType="end"/>
      </w:r>
      <w:r>
        <w:t>. Github connection</w:t>
      </w:r>
    </w:p>
    <w:p w14:paraId="0A636113" w14:textId="51A13980" w:rsidR="002A7C65" w:rsidRDefault="002A7C65" w:rsidP="002A7C65">
      <w:r>
        <w:t>- Có thể sử dụng github-token để kết nối, sử dụng Secret</w:t>
      </w:r>
      <w:r w:rsidR="00E85035">
        <w:t>s</w:t>
      </w:r>
      <w:r>
        <w:t xml:space="preserve"> Manager để lưu token </w:t>
      </w:r>
      <w:r w:rsidR="00E967A2">
        <w:t>và gọi ra khi cần thiết tránh rủi ro về bảo mật.</w:t>
      </w:r>
    </w:p>
    <w:p w14:paraId="40998465" w14:textId="556CFB52" w:rsidR="002A7C65" w:rsidRDefault="002A7C65" w:rsidP="002A7C65">
      <w:pPr>
        <w:pStyle w:val="mc2"/>
      </w:pPr>
      <w:r>
        <w:t>Tạo CodePipeline:</w:t>
      </w:r>
    </w:p>
    <w:p w14:paraId="300424DB" w14:textId="3506691C" w:rsidR="00B31278" w:rsidRDefault="00B8176F" w:rsidP="00B31278">
      <w:r>
        <w:t xml:space="preserve">- </w:t>
      </w:r>
      <w:r w:rsidR="00B31278">
        <w:t>Tạo một pipeline gồm: Source -&gt; Build -&gt; Assets -&gt; Deploy stack</w:t>
      </w:r>
    </w:p>
    <w:p w14:paraId="47A66EE7" w14:textId="3F1D53A7" w:rsidR="00B8176F" w:rsidRDefault="00B8176F" w:rsidP="00B31278">
      <w:r>
        <w:t>- Chạy thử với branch dev trên GitHub.</w:t>
      </w:r>
    </w:p>
    <w:p w14:paraId="2EC28668" w14:textId="77777777" w:rsidR="00B31278" w:rsidRDefault="00B31278" w:rsidP="00B31278">
      <w:pPr>
        <w:keepNext/>
      </w:pPr>
      <w:r>
        <w:rPr>
          <w:noProof/>
        </w:rPr>
        <w:lastRenderedPageBreak/>
        <w:drawing>
          <wp:inline distT="0" distB="0" distL="0" distR="0" wp14:anchorId="7C881E6E" wp14:editId="75DE8917">
            <wp:extent cx="5760085" cy="2616835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27FB" w14:textId="7D9042B6" w:rsidR="002A7C65" w:rsidRDefault="00B31278" w:rsidP="00B31278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4</w:t>
      </w:r>
      <w:r>
        <w:fldChar w:fldCharType="end"/>
      </w:r>
      <w:r>
        <w:t>. CDK pipeline stack</w:t>
      </w:r>
    </w:p>
    <w:p w14:paraId="1BA3C407" w14:textId="3241432F" w:rsidR="002A7C65" w:rsidRDefault="00B8176F" w:rsidP="00B31278">
      <w:pPr>
        <w:pStyle w:val="mc2"/>
      </w:pPr>
      <w:r>
        <w:t>Deploy và kiểm tra</w:t>
      </w:r>
      <w:r w:rsidR="00B31278">
        <w:t>:</w:t>
      </w:r>
    </w:p>
    <w:p w14:paraId="02C23C44" w14:textId="2CE985A1" w:rsidR="00B31278" w:rsidRDefault="009F313B" w:rsidP="00B31278">
      <w:r>
        <w:t>- Chạy lệnh: cdk deploy --all.</w:t>
      </w:r>
    </w:p>
    <w:p w14:paraId="2559C55F" w14:textId="77777777" w:rsidR="009F313B" w:rsidRDefault="009F313B" w:rsidP="009F313B">
      <w:pPr>
        <w:keepNext/>
      </w:pPr>
      <w:r>
        <w:rPr>
          <w:noProof/>
        </w:rPr>
        <w:drawing>
          <wp:inline distT="0" distB="0" distL="0" distR="0" wp14:anchorId="131F8536" wp14:editId="1DE05809">
            <wp:extent cx="5760085" cy="2541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260F" w14:textId="4CF4C373" w:rsidR="009F313B" w:rsidRDefault="009F313B" w:rsidP="009F313B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5</w:t>
      </w:r>
      <w:r>
        <w:fldChar w:fldCharType="end"/>
      </w:r>
      <w:r>
        <w:t>. Deploy CDK pipeline stack thành công.</w:t>
      </w:r>
    </w:p>
    <w:p w14:paraId="60696C48" w14:textId="66DE9DD3" w:rsidR="00B8176F" w:rsidRDefault="00B8176F" w:rsidP="00B8176F">
      <w:pPr>
        <w:pStyle w:val="Tnnh"/>
        <w:keepNext/>
      </w:pPr>
      <w:r>
        <w:rPr>
          <w:noProof/>
        </w:rPr>
        <w:drawing>
          <wp:inline distT="0" distB="0" distL="0" distR="0" wp14:anchorId="05598624" wp14:editId="77838FE5">
            <wp:extent cx="5760085" cy="1894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600" w14:textId="3193F8E6" w:rsidR="00B8176F" w:rsidRDefault="00B8176F" w:rsidP="00B8176F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CDKPipelineStack đã được tạo trên AWS</w:t>
      </w:r>
    </w:p>
    <w:p w14:paraId="0A99CC7E" w14:textId="77777777" w:rsidR="00B8176F" w:rsidRDefault="00B8176F">
      <w:pPr>
        <w:rPr>
          <w:rFonts w:cs="Times New Roman"/>
          <w:sz w:val="24"/>
          <w:szCs w:val="26"/>
        </w:rPr>
      </w:pPr>
      <w:r>
        <w:br w:type="page"/>
      </w:r>
    </w:p>
    <w:p w14:paraId="292014C2" w14:textId="5D8F4D4D" w:rsidR="00D543EB" w:rsidRDefault="009F313B" w:rsidP="00B8176F">
      <w:pPr>
        <w:pStyle w:val="Tnnh"/>
        <w:jc w:val="left"/>
      </w:pPr>
      <w:r>
        <w:lastRenderedPageBreak/>
        <w:t>- Kiểm tra pipeline trên môi trường AWS.</w:t>
      </w:r>
    </w:p>
    <w:p w14:paraId="579E25C7" w14:textId="77777777" w:rsidR="009F313B" w:rsidRDefault="009F313B" w:rsidP="009F313B">
      <w:pPr>
        <w:pStyle w:val="Tnnh"/>
        <w:keepNext/>
        <w:jc w:val="left"/>
      </w:pPr>
      <w:r>
        <w:rPr>
          <w:noProof/>
        </w:rPr>
        <w:drawing>
          <wp:inline distT="0" distB="0" distL="0" distR="0" wp14:anchorId="03C88480" wp14:editId="60445245">
            <wp:extent cx="5701760" cy="32842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461" cy="329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82A7" w14:textId="5EA9FDE8" w:rsidR="009F313B" w:rsidRDefault="009F313B" w:rsidP="009F313B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7</w:t>
      </w:r>
      <w:r>
        <w:fldChar w:fldCharType="end"/>
      </w:r>
      <w:r>
        <w:t>. CDK pipeline trên console</w:t>
      </w:r>
    </w:p>
    <w:p w14:paraId="187181E1" w14:textId="05602C1E" w:rsidR="00D543EB" w:rsidRPr="009F313B" w:rsidRDefault="00D543EB" w:rsidP="00D543EB">
      <w:r>
        <w:t>- Đã deploy pipeline cho CDK app thành c</w:t>
      </w:r>
      <w:r w:rsidR="00B8176F">
        <w:t>ông.</w:t>
      </w:r>
    </w:p>
    <w:p w14:paraId="19CDD8AD" w14:textId="3EAAB6F6" w:rsidR="002A7C65" w:rsidRDefault="00B8176F" w:rsidP="002A7C65">
      <w:pPr>
        <w:pStyle w:val="mc2"/>
      </w:pPr>
      <w:r>
        <w:t xml:space="preserve">Kiểm tra </w:t>
      </w:r>
      <w:r w:rsidR="00532F88">
        <w:t>chức</w:t>
      </w:r>
      <w:r>
        <w:t xml:space="preserve"> năng deploy của pipeline:</w:t>
      </w:r>
    </w:p>
    <w:p w14:paraId="5553E222" w14:textId="33FA4756" w:rsidR="00B8176F" w:rsidRDefault="00B8176F" w:rsidP="00B8176F">
      <w:r>
        <w:t>- Thử nghiệm với một commit được push lên Github.</w:t>
      </w:r>
    </w:p>
    <w:p w14:paraId="4D9067DE" w14:textId="77777777" w:rsidR="00B8176F" w:rsidRDefault="00B8176F" w:rsidP="00B8176F">
      <w:pPr>
        <w:keepNext/>
        <w:jc w:val="center"/>
      </w:pPr>
      <w:r>
        <w:rPr>
          <w:noProof/>
        </w:rPr>
        <w:drawing>
          <wp:inline distT="0" distB="0" distL="0" distR="0" wp14:anchorId="2C64566A" wp14:editId="3BE7FBFB">
            <wp:extent cx="5760085" cy="3345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7BD" w14:textId="0F567477" w:rsidR="00B8176F" w:rsidRDefault="00B8176F" w:rsidP="00B8176F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Deploy thành công với mỗi commit trên branch dev</w:t>
      </w:r>
    </w:p>
    <w:p w14:paraId="61E9389E" w14:textId="0FAEDABB" w:rsidR="00532F88" w:rsidRDefault="00532F88" w:rsidP="00532F88">
      <w:r>
        <w:t>Tiếp theo sẽ thêm stage cho môi trường test và prod.</w:t>
      </w:r>
    </w:p>
    <w:p w14:paraId="0248D4EA" w14:textId="084392B6" w:rsidR="00B8176F" w:rsidRDefault="003F585F" w:rsidP="003F585F">
      <w:pPr>
        <w:pStyle w:val="mc2"/>
      </w:pPr>
      <w:r>
        <w:t>Thêm các môi trường khác cho dự án:</w:t>
      </w:r>
    </w:p>
    <w:p w14:paraId="340100B4" w14:textId="77777777" w:rsidR="003F585F" w:rsidRDefault="003F585F" w:rsidP="003F585F"/>
    <w:p w14:paraId="238F87B5" w14:textId="77777777" w:rsidR="00B8176F" w:rsidRDefault="00B8176F">
      <w:r>
        <w:lastRenderedPageBreak/>
        <w:br w:type="page"/>
      </w:r>
    </w:p>
    <w:p w14:paraId="05694EA2" w14:textId="77777777" w:rsidR="00B8176F" w:rsidRDefault="00B8176F" w:rsidP="00B8176F"/>
    <w:p w14:paraId="16BDE325" w14:textId="77777777" w:rsidR="00977766" w:rsidRDefault="00977766" w:rsidP="00977766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Cấu hình network:</w:t>
      </w:r>
    </w:p>
    <w:p w14:paraId="0DBFCD13" w14:textId="77777777" w:rsidR="00977766" w:rsidRDefault="00977766" w:rsidP="00977766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một VPC tên java-world và các thành phần cần thiết của network như Internet Gateway, Subnet, Route Table…</w:t>
      </w:r>
    </w:p>
    <w:p w14:paraId="122B0216" w14:textId="77777777" w:rsidR="00977766" w:rsidRDefault="00977766" w:rsidP="00977766">
      <w:pPr>
        <w:keepNext/>
        <w:jc w:val="center"/>
      </w:pPr>
      <w:r w:rsidRPr="004B56F1">
        <w:rPr>
          <w:rStyle w:val="IntenseEmphasis"/>
          <w:i w:val="0"/>
          <w:iCs w:val="0"/>
          <w:color w:val="auto"/>
        </w:rPr>
        <w:drawing>
          <wp:inline distT="0" distB="0" distL="0" distR="0" wp14:anchorId="370D5593" wp14:editId="1598B5A8">
            <wp:extent cx="5416550" cy="26691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822" cy="26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B19A" w14:textId="6ED846A7" w:rsidR="00977766" w:rsidRDefault="00977766" w:rsidP="00977766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9</w:t>
      </w:r>
      <w:r>
        <w:fldChar w:fldCharType="end"/>
      </w:r>
      <w:r>
        <w:t>. Network Stack</w:t>
      </w:r>
    </w:p>
    <w:p w14:paraId="03A2F625" w14:textId="77777777" w:rsidR="009F313B" w:rsidRDefault="009F313B" w:rsidP="009F313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config.py: tập trung thông tin cấu hình cho stack.</w:t>
      </w:r>
    </w:p>
    <w:p w14:paraId="1DC988C4" w14:textId="11102147" w:rsidR="009F313B" w:rsidRDefault="009F313B" w:rsidP="009F313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network_stack.py: chưa code CDK</w:t>
      </w:r>
      <w:r>
        <w:rPr>
          <w:rStyle w:val="IntenseEmphasis"/>
          <w:i w:val="0"/>
          <w:iCs w:val="0"/>
          <w:color w:val="auto"/>
        </w:rPr>
        <w:t xml:space="preserve"> network stack.</w:t>
      </w:r>
    </w:p>
    <w:p w14:paraId="28519219" w14:textId="77777777" w:rsidR="009F313B" w:rsidRDefault="009F313B" w:rsidP="009F313B">
      <w:pPr>
        <w:keepNext/>
        <w:jc w:val="center"/>
      </w:pPr>
      <w:r w:rsidRPr="009F313B">
        <w:drawing>
          <wp:inline distT="0" distB="0" distL="0" distR="0" wp14:anchorId="768417CF" wp14:editId="44925C0E">
            <wp:extent cx="4647977" cy="149057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824" cy="14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955" w14:textId="53D48DC1" w:rsidR="009F313B" w:rsidRDefault="009F313B" w:rsidP="009F313B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10</w:t>
      </w:r>
      <w:r>
        <w:fldChar w:fldCharType="end"/>
      </w:r>
      <w:r>
        <w:t>. Thư mục code Network stack</w:t>
      </w:r>
    </w:p>
    <w:p w14:paraId="50D92FD8" w14:textId="5B15EB78" w:rsidR="00977766" w:rsidRDefault="0034384E" w:rsidP="00977766">
      <w:pPr>
        <w:pStyle w:val="mc2"/>
        <w:rPr>
          <w:rStyle w:val="IntenseEmphasis"/>
          <w:i/>
          <w:iCs w:val="0"/>
          <w:color w:val="auto"/>
        </w:rPr>
      </w:pPr>
      <w:r>
        <w:rPr>
          <w:rStyle w:val="IntenseEmphasis"/>
          <w:i/>
          <w:iCs w:val="0"/>
          <w:color w:val="auto"/>
        </w:rPr>
        <w:t>Co</w:t>
      </w:r>
      <w:r w:rsidR="00977766">
        <w:rPr>
          <w:rStyle w:val="IntenseEmphasis"/>
          <w:i/>
          <w:iCs w:val="0"/>
          <w:color w:val="auto"/>
        </w:rPr>
        <w:t>:</w:t>
      </w:r>
    </w:p>
    <w:p w14:paraId="439DC5E6" w14:textId="77777777" w:rsidR="00977766" w:rsidRDefault="00977766" w:rsidP="00977766">
      <w:pPr>
        <w:pStyle w:val="Tnnh"/>
        <w:rPr>
          <w:rStyle w:val="IntenseEmphasis"/>
          <w:i w:val="0"/>
          <w:iCs w:val="0"/>
          <w:color w:val="auto"/>
        </w:rPr>
      </w:pPr>
    </w:p>
    <w:p w14:paraId="60609B9D" w14:textId="30234FA9" w:rsidR="006D6423" w:rsidRDefault="006D6423" w:rsidP="006D6423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dự án Java:</w:t>
      </w:r>
    </w:p>
    <w:p w14:paraId="6F805D0C" w14:textId="0D4236EC" w:rsidR="006D6423" w:rsidRDefault="005F4E47" w:rsidP="006D6423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6D6423">
        <w:rPr>
          <w:rStyle w:val="IntenseEmphasis"/>
          <w:i w:val="0"/>
          <w:iCs w:val="0"/>
          <w:color w:val="auto"/>
        </w:rPr>
        <w:t>Tạo một dự án java đơn giản</w:t>
      </w:r>
      <w:r>
        <w:rPr>
          <w:rStyle w:val="IntenseEmphasis"/>
          <w:i w:val="0"/>
          <w:iCs w:val="0"/>
          <w:color w:val="auto"/>
        </w:rPr>
        <w:t xml:space="preserve"> và một github repo gồm 3 branch dev, test, prod</w:t>
      </w:r>
      <w:r w:rsidR="006D6423">
        <w:rPr>
          <w:rStyle w:val="IntenseEmphasis"/>
          <w:i w:val="0"/>
          <w:iCs w:val="0"/>
          <w:color w:val="auto"/>
        </w:rPr>
        <w:t xml:space="preserve"> dành cho việc kiểm </w:t>
      </w:r>
      <w:r>
        <w:rPr>
          <w:rStyle w:val="IntenseEmphasis"/>
          <w:i w:val="0"/>
          <w:iCs w:val="0"/>
          <w:color w:val="auto"/>
        </w:rPr>
        <w:t>tra sự hoạt động của</w:t>
      </w:r>
      <w:r w:rsidR="006D6423">
        <w:rPr>
          <w:rStyle w:val="IntenseEmphasis"/>
          <w:i w:val="0"/>
          <w:iCs w:val="0"/>
          <w:color w:val="auto"/>
        </w:rPr>
        <w:t xml:space="preserve"> CI/CD.</w:t>
      </w:r>
    </w:p>
    <w:p w14:paraId="563D936F" w14:textId="77777777" w:rsidR="00977766" w:rsidRDefault="00977766" w:rsidP="006D6423">
      <w:pPr>
        <w:rPr>
          <w:rStyle w:val="IntenseEmphasis"/>
          <w:i w:val="0"/>
          <w:iCs w:val="0"/>
          <w:color w:val="auto"/>
        </w:rPr>
      </w:pPr>
    </w:p>
    <w:p w14:paraId="09A480A7" w14:textId="77777777" w:rsidR="005F4E47" w:rsidRDefault="005F4E47" w:rsidP="005F4E47">
      <w:pPr>
        <w:keepNext/>
      </w:pPr>
      <w:r w:rsidRPr="005F4E47">
        <w:rPr>
          <w:rStyle w:val="IntenseEmphasis"/>
          <w:i w:val="0"/>
          <w:iCs w:val="0"/>
          <w:color w:val="auto"/>
        </w:rPr>
        <w:lastRenderedPageBreak/>
        <w:drawing>
          <wp:inline distT="0" distB="0" distL="0" distR="0" wp14:anchorId="15705DF5" wp14:editId="54D074C4">
            <wp:extent cx="5760085" cy="3239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E51B" w14:textId="545628FB" w:rsidR="006D6423" w:rsidRDefault="005F4E47" w:rsidP="005F4E47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11</w:t>
      </w:r>
      <w:r>
        <w:fldChar w:fldCharType="end"/>
      </w:r>
      <w:r>
        <w:t>. Dự án mẫu</w:t>
      </w:r>
    </w:p>
    <w:p w14:paraId="6537C6A0" w14:textId="20A7F2A7" w:rsidR="006379C3" w:rsidRDefault="006379C3" w:rsidP="006379C3">
      <w:pPr>
        <w:rPr>
          <w:rStyle w:val="IntenseEmphasis"/>
          <w:i w:val="0"/>
          <w:iCs w:val="0"/>
          <w:color w:val="auto"/>
        </w:rPr>
      </w:pPr>
    </w:p>
    <w:p w14:paraId="111F48C0" w14:textId="77777777" w:rsidR="002E6C61" w:rsidRPr="00BD38EB" w:rsidRDefault="002E6C61" w:rsidP="002E6C61">
      <w:pPr>
        <w:ind w:firstLine="720"/>
        <w:rPr>
          <w:rStyle w:val="IntenseEmphasis"/>
          <w:i w:val="0"/>
          <w:iCs w:val="0"/>
          <w:color w:val="auto"/>
        </w:rPr>
      </w:pPr>
    </w:p>
    <w:sectPr w:rsidR="002E6C61" w:rsidRPr="00BD38EB" w:rsidSect="004F64BA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600F4"/>
    <w:multiLevelType w:val="multilevel"/>
    <w:tmpl w:val="788AD42E"/>
    <w:lvl w:ilvl="0">
      <w:start w:val="1"/>
      <w:numFmt w:val="decimal"/>
      <w:pStyle w:val="Tiu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mc1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mc2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mc3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 w16cid:durableId="1033111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8EB"/>
    <w:rsid w:val="0009327B"/>
    <w:rsid w:val="001B3CD7"/>
    <w:rsid w:val="002A7C65"/>
    <w:rsid w:val="002B235D"/>
    <w:rsid w:val="002E6C61"/>
    <w:rsid w:val="0034384E"/>
    <w:rsid w:val="003F585F"/>
    <w:rsid w:val="004127DD"/>
    <w:rsid w:val="00431B2B"/>
    <w:rsid w:val="004B56F1"/>
    <w:rsid w:val="004F64BA"/>
    <w:rsid w:val="00530460"/>
    <w:rsid w:val="00532F88"/>
    <w:rsid w:val="005F4E47"/>
    <w:rsid w:val="006379C3"/>
    <w:rsid w:val="006D6423"/>
    <w:rsid w:val="00704280"/>
    <w:rsid w:val="00812AAA"/>
    <w:rsid w:val="00977766"/>
    <w:rsid w:val="009F313B"/>
    <w:rsid w:val="00A62B59"/>
    <w:rsid w:val="00A9792E"/>
    <w:rsid w:val="00B31278"/>
    <w:rsid w:val="00B8176F"/>
    <w:rsid w:val="00BD38EB"/>
    <w:rsid w:val="00C10CC1"/>
    <w:rsid w:val="00C179C9"/>
    <w:rsid w:val="00D5038E"/>
    <w:rsid w:val="00D543EB"/>
    <w:rsid w:val="00E85035"/>
    <w:rsid w:val="00E9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810FB"/>
  <w15:chartTrackingRefBased/>
  <w15:docId w15:val="{B28D23AC-F823-4C1C-93AF-92E05E330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35D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2B2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BD38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35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35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8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8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8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8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8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">
    <w:name w:val="Tiêu đề"/>
    <w:basedOn w:val="Heading1"/>
    <w:autoRedefine/>
    <w:qFormat/>
    <w:rsid w:val="00BD38EB"/>
    <w:pPr>
      <w:numPr>
        <w:numId w:val="1"/>
      </w:numPr>
      <w:spacing w:line="480" w:lineRule="auto"/>
      <w:jc w:val="center"/>
    </w:pPr>
    <w:rPr>
      <w:rFonts w:ascii="Times New Roman" w:hAnsi="Times New Roman" w:cs="Times New Roman"/>
      <w:b/>
      <w:color w:val="auto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B23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mc2">
    <w:name w:val="Đề mục 2"/>
    <w:basedOn w:val="Heading3"/>
    <w:autoRedefine/>
    <w:qFormat/>
    <w:rsid w:val="0034384E"/>
    <w:pPr>
      <w:numPr>
        <w:ilvl w:val="2"/>
        <w:numId w:val="1"/>
      </w:numPr>
    </w:pPr>
    <w:rPr>
      <w:rFonts w:ascii="Times New Roman" w:hAnsi="Times New Roman"/>
      <w:i/>
      <w:color w:val="auto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35D"/>
    <w:rPr>
      <w:rFonts w:eastAsiaTheme="majorEastAsia" w:cstheme="majorBidi"/>
      <w:color w:val="0F4761" w:themeColor="accent1" w:themeShade="BF"/>
      <w:sz w:val="28"/>
      <w:szCs w:val="28"/>
    </w:rPr>
  </w:style>
  <w:style w:type="paragraph" w:customStyle="1" w:styleId="mc3">
    <w:name w:val="Đề mục 3"/>
    <w:basedOn w:val="Heading4"/>
    <w:autoRedefine/>
    <w:qFormat/>
    <w:rsid w:val="002B235D"/>
    <w:pPr>
      <w:numPr>
        <w:ilvl w:val="3"/>
        <w:numId w:val="1"/>
      </w:numPr>
    </w:pPr>
    <w:rPr>
      <w:rFonts w:ascii="Times New Roman" w:hAnsi="Times New Roman" w:cs="Times New Roman"/>
      <w:i w:val="0"/>
      <w:color w:val="auto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35D"/>
    <w:rPr>
      <w:rFonts w:eastAsiaTheme="majorEastAsia" w:cstheme="majorBidi"/>
      <w:i/>
      <w:iCs/>
      <w:color w:val="0F4761" w:themeColor="accent1" w:themeShade="BF"/>
      <w:sz w:val="26"/>
    </w:rPr>
  </w:style>
  <w:style w:type="paragraph" w:customStyle="1" w:styleId="Tnnh">
    <w:name w:val="Tên Ảnh"/>
    <w:basedOn w:val="Normal"/>
    <w:autoRedefine/>
    <w:qFormat/>
    <w:rsid w:val="00704280"/>
    <w:pPr>
      <w:spacing w:before="100"/>
      <w:jc w:val="center"/>
    </w:pPr>
    <w:rPr>
      <w:rFonts w:cs="Times New Roman"/>
      <w:sz w:val="24"/>
      <w:szCs w:val="26"/>
    </w:rPr>
  </w:style>
  <w:style w:type="paragraph" w:customStyle="1" w:styleId="TnBng">
    <w:name w:val="Tên Bảng"/>
    <w:basedOn w:val="Normal"/>
    <w:autoRedefine/>
    <w:qFormat/>
    <w:rsid w:val="00704280"/>
    <w:rPr>
      <w:b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8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8EB"/>
    <w:rPr>
      <w:rFonts w:eastAsiaTheme="majorEastAsia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8EB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8EB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8EB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8EB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rsid w:val="00BD38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BD38EB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8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BD38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8EB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rsid w:val="00BD38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BD38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BD38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8EB"/>
    <w:rPr>
      <w:rFonts w:ascii="Times New Roman" w:hAnsi="Times New Roman"/>
      <w:i/>
      <w:iCs/>
      <w:color w:val="0F4761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rsid w:val="00BD38EB"/>
    <w:rPr>
      <w:b/>
      <w:bCs/>
      <w:smallCaps/>
      <w:color w:val="0F4761" w:themeColor="accent1" w:themeShade="BF"/>
      <w:spacing w:val="5"/>
    </w:rPr>
  </w:style>
  <w:style w:type="paragraph" w:customStyle="1" w:styleId="mc1">
    <w:name w:val="Đề mục 1"/>
    <w:basedOn w:val="Heading2"/>
    <w:autoRedefine/>
    <w:qFormat/>
    <w:rsid w:val="0034384E"/>
    <w:pPr>
      <w:numPr>
        <w:ilvl w:val="1"/>
        <w:numId w:val="1"/>
      </w:numPr>
    </w:pPr>
    <w:rPr>
      <w:rFonts w:ascii="Times New Roman" w:hAnsi="Times New Roman"/>
      <w:b/>
      <w:color w:val="auto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6379C3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36FC6-09C1-4779-99EE-E30758B0B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~WRL0034.tmp</Template>
  <TotalTime>977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Quyền Trần</dc:creator>
  <cp:keywords/>
  <dc:description/>
  <cp:lastModifiedBy>Anh Quyền Trần</cp:lastModifiedBy>
  <cp:revision>12</cp:revision>
  <dcterms:created xsi:type="dcterms:W3CDTF">2024-10-20T02:47:00Z</dcterms:created>
  <dcterms:modified xsi:type="dcterms:W3CDTF">2024-10-20T19:05:00Z</dcterms:modified>
</cp:coreProperties>
</file>